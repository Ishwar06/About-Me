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91B1" w14:textId="4BD95E97" w:rsidR="00EC3CA8" w:rsidRPr="00EC3CA8" w:rsidRDefault="00EC3CA8" w:rsidP="00EC3CA8">
      <w:pPr>
        <w:pStyle w:val="ContactInfo"/>
        <w:jc w:val="center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EC3CA8">
        <w:rPr>
          <w:rFonts w:asciiTheme="majorHAnsi" w:hAnsiTheme="majorHAnsi" w:cstheme="majorHAnsi"/>
          <w:b/>
          <w:bCs/>
          <w:sz w:val="20"/>
          <w:szCs w:val="20"/>
          <w:u w:val="single"/>
        </w:rPr>
        <w:t>RESUME</w:t>
      </w:r>
    </w:p>
    <w:p w14:paraId="53B30FEF" w14:textId="77777777" w:rsidR="00EC3CA8" w:rsidRPr="00EC3CA8" w:rsidRDefault="00EC3CA8" w:rsidP="00EC3CA8">
      <w:pPr>
        <w:pStyle w:val="ContactInf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613C1EF9" w14:textId="3C48CC6A" w:rsidR="000824E6" w:rsidRPr="00EC3CA8" w:rsidRDefault="00C52A03" w:rsidP="00EC3CA8">
      <w:pPr>
        <w:pStyle w:val="ContactInf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EC3CA8">
        <w:rPr>
          <w:rFonts w:asciiTheme="majorHAnsi" w:hAnsiTheme="majorHAnsi" w:cstheme="majorHAnsi"/>
          <w:b/>
          <w:bCs/>
          <w:sz w:val="20"/>
          <w:szCs w:val="20"/>
        </w:rPr>
        <w:t>Ishwar</w:t>
      </w:r>
      <w:r w:rsidR="0070498D" w:rsidRPr="00EC3CA8">
        <w:rPr>
          <w:rFonts w:asciiTheme="majorHAnsi" w:hAnsiTheme="majorHAnsi" w:cstheme="majorHAnsi"/>
          <w:b/>
          <w:bCs/>
          <w:sz w:val="20"/>
          <w:szCs w:val="20"/>
        </w:rPr>
        <w:t xml:space="preserve"> Kumar</w:t>
      </w:r>
    </w:p>
    <w:p w14:paraId="253EBE4E" w14:textId="506DCE86" w:rsidR="00165BAF" w:rsidRPr="00EC3CA8" w:rsidRDefault="0070498D" w:rsidP="00EC3CA8">
      <w:pPr>
        <w:pStyle w:val="ContactInf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EC3CA8">
        <w:rPr>
          <w:rFonts w:asciiTheme="majorHAnsi" w:hAnsiTheme="majorHAnsi" w:cstheme="majorHAnsi"/>
          <w:b/>
          <w:bCs/>
          <w:sz w:val="20"/>
          <w:szCs w:val="20"/>
        </w:rPr>
        <w:t>93515558</w:t>
      </w:r>
    </w:p>
    <w:p w14:paraId="73178BFA" w14:textId="5DF7981D" w:rsidR="007001D6" w:rsidRPr="00EC3CA8" w:rsidRDefault="007A3F4F" w:rsidP="00EC3CA8">
      <w:pPr>
        <w:pStyle w:val="ContactInf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EC3CA8">
        <w:rPr>
          <w:rFonts w:asciiTheme="majorHAnsi" w:hAnsiTheme="majorHAnsi" w:cstheme="majorHAnsi"/>
          <w:b/>
          <w:bCs/>
          <w:sz w:val="20"/>
          <w:szCs w:val="20"/>
        </w:rPr>
        <w:t>i</w:t>
      </w:r>
      <w:r w:rsidR="0070498D" w:rsidRPr="00EC3CA8">
        <w:rPr>
          <w:rFonts w:asciiTheme="majorHAnsi" w:hAnsiTheme="majorHAnsi" w:cstheme="majorHAnsi"/>
          <w:b/>
          <w:bCs/>
          <w:sz w:val="20"/>
          <w:szCs w:val="20"/>
        </w:rPr>
        <w:t>shwarkumar06@gmail.com</w:t>
      </w:r>
    </w:p>
    <w:p w14:paraId="6961E742" w14:textId="77777777" w:rsidR="00165BAF" w:rsidRPr="00EC3CA8" w:rsidRDefault="00000000" w:rsidP="00165BAF">
      <w:pPr>
        <w:pStyle w:val="Heading1"/>
        <w:rPr>
          <w:sz w:val="20"/>
          <w:szCs w:val="20"/>
        </w:rPr>
      </w:pPr>
      <w:sdt>
        <w:sdtPr>
          <w:rPr>
            <w:sz w:val="20"/>
            <w:szCs w:val="20"/>
          </w:rPr>
          <w:alias w:val="Summary:"/>
          <w:tag w:val="Summary:"/>
          <w:id w:val="-1062706221"/>
          <w:placeholder>
            <w:docPart w:val="C79A8326DE3F4CAE8EAFDCE50B8ECC2C"/>
          </w:placeholder>
          <w:temporary/>
          <w:showingPlcHdr/>
          <w15:appearance w15:val="hidden"/>
        </w:sdtPr>
        <w:sdtContent>
          <w:r w:rsidR="00165BAF" w:rsidRPr="00EC3CA8">
            <w:rPr>
              <w:sz w:val="20"/>
              <w:szCs w:val="20"/>
            </w:rPr>
            <w:t>Summary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2" w:type="dxa"/>
          <w:right w:w="115" w:type="dxa"/>
        </w:tblCellMar>
        <w:tblLook w:val="0620" w:firstRow="1" w:lastRow="0" w:firstColumn="0" w:lastColumn="0" w:noHBand="1" w:noVBand="1"/>
        <w:tblDescription w:val="Layout table to enter summary"/>
      </w:tblPr>
      <w:tblGrid>
        <w:gridCol w:w="8640"/>
      </w:tblGrid>
      <w:tr w:rsidR="00033380" w:rsidRPr="00EC3CA8" w14:paraId="36B168DE" w14:textId="77777777" w:rsidTr="005C0355">
        <w:tc>
          <w:tcPr>
            <w:tcW w:w="8640" w:type="dxa"/>
          </w:tcPr>
          <w:p w14:paraId="6BF1CF7A" w14:textId="0A0204D3" w:rsidR="00033380" w:rsidRPr="00EC3CA8" w:rsidRDefault="006F6EA9" w:rsidP="00033380">
            <w:pPr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 xml:space="preserve">Programming skills </w:t>
            </w:r>
            <w:r w:rsidR="00841975" w:rsidRPr="00EC3CA8">
              <w:rPr>
                <w:sz w:val="20"/>
                <w:szCs w:val="20"/>
              </w:rPr>
              <w:t xml:space="preserve">developed through </w:t>
            </w:r>
            <w:r w:rsidR="00052C13" w:rsidRPr="00EC3CA8">
              <w:rPr>
                <w:sz w:val="20"/>
                <w:szCs w:val="20"/>
              </w:rPr>
              <w:t>polytechnic</w:t>
            </w:r>
            <w:r w:rsidR="00F96510">
              <w:rPr>
                <w:sz w:val="20"/>
                <w:szCs w:val="20"/>
              </w:rPr>
              <w:t>, university</w:t>
            </w:r>
            <w:r w:rsidR="00750B95" w:rsidRPr="00EC3CA8">
              <w:rPr>
                <w:sz w:val="20"/>
                <w:szCs w:val="20"/>
              </w:rPr>
              <w:t xml:space="preserve"> and self-learning.</w:t>
            </w:r>
            <w:r w:rsidR="002343F3" w:rsidRPr="00EC3CA8">
              <w:rPr>
                <w:sz w:val="20"/>
                <w:szCs w:val="20"/>
              </w:rPr>
              <w:t xml:space="preserve"> </w:t>
            </w:r>
            <w:r w:rsidR="00CC7888" w:rsidRPr="00EC3CA8">
              <w:rPr>
                <w:sz w:val="20"/>
                <w:szCs w:val="20"/>
              </w:rPr>
              <w:t>K</w:t>
            </w:r>
            <w:r w:rsidR="002343F3" w:rsidRPr="00EC3CA8">
              <w:rPr>
                <w:sz w:val="20"/>
                <w:szCs w:val="20"/>
              </w:rPr>
              <w:t xml:space="preserve">nowledge in programming languages. </w:t>
            </w:r>
          </w:p>
        </w:tc>
      </w:tr>
    </w:tbl>
    <w:tbl>
      <w:tblPr>
        <w:tblpPr w:leftFromText="180" w:rightFromText="180" w:vertAnchor="text" w:horzAnchor="margin" w:tblpY="100"/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summary"/>
      </w:tblPr>
      <w:tblGrid>
        <w:gridCol w:w="6485"/>
        <w:gridCol w:w="2155"/>
      </w:tblGrid>
      <w:tr w:rsidR="00B3568B" w:rsidRPr="00EC3CA8" w14:paraId="74696072" w14:textId="77777777" w:rsidTr="00B3568B">
        <w:trPr>
          <w:trHeight w:val="216"/>
        </w:trPr>
        <w:tc>
          <w:tcPr>
            <w:tcW w:w="6485" w:type="dxa"/>
          </w:tcPr>
          <w:tbl>
            <w:tblPr>
              <w:tblpPr w:leftFromText="180" w:rightFromText="180" w:vertAnchor="text" w:horzAnchor="margin" w:tblpY="-145"/>
              <w:tblW w:w="8640" w:type="dxa"/>
              <w:tblLayout w:type="fixed"/>
              <w:tblCellMar>
                <w:left w:w="0" w:type="dxa"/>
                <w:right w:w="115" w:type="dxa"/>
              </w:tblCellMar>
              <w:tblLook w:val="0600" w:firstRow="0" w:lastRow="0" w:firstColumn="0" w:lastColumn="0" w:noHBand="1" w:noVBand="1"/>
              <w:tblDescription w:val="Layout table"/>
            </w:tblPr>
            <w:tblGrid>
              <w:gridCol w:w="6427"/>
              <w:gridCol w:w="2213"/>
            </w:tblGrid>
            <w:tr w:rsidR="00B3568B" w:rsidRPr="00EC3CA8" w14:paraId="43742397" w14:textId="77777777" w:rsidTr="00B3568B">
              <w:trPr>
                <w:trHeight w:val="216"/>
              </w:trPr>
              <w:tc>
                <w:tcPr>
                  <w:tcW w:w="6427" w:type="dxa"/>
                </w:tcPr>
                <w:p w14:paraId="413C56B2" w14:textId="77777777" w:rsidR="00B3568B" w:rsidRPr="00EC3CA8" w:rsidRDefault="00B3568B" w:rsidP="00B3568B">
                  <w:pPr>
                    <w:pStyle w:val="Heading2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13" w:type="dxa"/>
                </w:tcPr>
                <w:p w14:paraId="42D6BF42" w14:textId="77777777" w:rsidR="00B3568B" w:rsidRPr="00EC3CA8" w:rsidRDefault="00B3568B" w:rsidP="00B3568B">
                  <w:pPr>
                    <w:pStyle w:val="Dates"/>
                    <w:rPr>
                      <w:sz w:val="20"/>
                      <w:szCs w:val="20"/>
                    </w:rPr>
                  </w:pPr>
                </w:p>
              </w:tc>
            </w:tr>
            <w:tr w:rsidR="00B3568B" w:rsidRPr="00EC3CA8" w14:paraId="6DCD7E07" w14:textId="77777777" w:rsidTr="00B3568B">
              <w:trPr>
                <w:trHeight w:val="216"/>
              </w:trPr>
              <w:tc>
                <w:tcPr>
                  <w:tcW w:w="6427" w:type="dxa"/>
                </w:tcPr>
                <w:p w14:paraId="12BBE62B" w14:textId="77777777" w:rsidR="00B3568B" w:rsidRPr="00EC3CA8" w:rsidRDefault="00B3568B" w:rsidP="00B3568B">
                  <w:pPr>
                    <w:pStyle w:val="Heading2"/>
                    <w:ind w:left="0"/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  <w:r w:rsidRPr="00EC3CA8">
                    <w:rPr>
                      <w:rFonts w:asciiTheme="majorHAnsi" w:hAnsiTheme="majorHAnsi" w:cstheme="majorHAnsi"/>
                      <w:sz w:val="20"/>
                      <w:szCs w:val="20"/>
                    </w:rPr>
                    <w:t>EDUCATION</w:t>
                  </w:r>
                </w:p>
                <w:p w14:paraId="335FBF30" w14:textId="62452C28" w:rsidR="00B3568B" w:rsidRPr="00EC3CA8" w:rsidRDefault="00B3568B" w:rsidP="00B3568B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13" w:type="dxa"/>
                </w:tcPr>
                <w:p w14:paraId="7B3650FA" w14:textId="77777777" w:rsidR="00B3568B" w:rsidRPr="00EC3CA8" w:rsidRDefault="00B3568B" w:rsidP="00B3568B">
                  <w:pPr>
                    <w:pStyle w:val="Dates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938E389" w14:textId="77777777" w:rsidR="00B3568B" w:rsidRPr="00EC3CA8" w:rsidRDefault="00B3568B" w:rsidP="00B3568B">
            <w:pPr>
              <w:rPr>
                <w:b/>
                <w:sz w:val="20"/>
                <w:szCs w:val="20"/>
              </w:rPr>
            </w:pPr>
            <w:r w:rsidRPr="00EC3CA8">
              <w:rPr>
                <w:b/>
                <w:sz w:val="20"/>
                <w:szCs w:val="20"/>
              </w:rPr>
              <w:t xml:space="preserve">        St. Andrew’s Secondary School</w:t>
            </w:r>
          </w:p>
          <w:p w14:paraId="567DD0AA" w14:textId="77777777" w:rsidR="00B3568B" w:rsidRPr="00EC3CA8" w:rsidRDefault="00B3568B" w:rsidP="00B3568B">
            <w:pPr>
              <w:rPr>
                <w:i/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 xml:space="preserve">        </w:t>
            </w:r>
            <w:r w:rsidRPr="00EC3CA8">
              <w:rPr>
                <w:i/>
                <w:sz w:val="20"/>
                <w:szCs w:val="20"/>
              </w:rPr>
              <w:t>Singapore</w:t>
            </w:r>
          </w:p>
          <w:p w14:paraId="33BAF80E" w14:textId="3765757F" w:rsidR="00B3568B" w:rsidRPr="00EC3CA8" w:rsidRDefault="00B3568B" w:rsidP="00B3568B">
            <w:pPr>
              <w:pStyle w:val="ListParagraph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 xml:space="preserve">O Level certificate </w:t>
            </w:r>
          </w:p>
          <w:p w14:paraId="26CAF2F3" w14:textId="6A8FD2D2" w:rsidR="00B3568B" w:rsidRPr="00EC3CA8" w:rsidRDefault="00B3568B" w:rsidP="00B3568B">
            <w:pPr>
              <w:pStyle w:val="ListParagraph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>Higher Mother Tongue</w:t>
            </w:r>
          </w:p>
          <w:p w14:paraId="52D72127" w14:textId="158E5B9F" w:rsidR="00B3568B" w:rsidRPr="00EC3CA8" w:rsidRDefault="00B3568B" w:rsidP="00B3568B">
            <w:pPr>
              <w:pStyle w:val="ListParagraph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>English</w:t>
            </w:r>
          </w:p>
          <w:p w14:paraId="221FBCF2" w14:textId="40557B8A" w:rsidR="00B3568B" w:rsidRPr="00EC3CA8" w:rsidRDefault="00B3568B" w:rsidP="00B3568B">
            <w:pPr>
              <w:pStyle w:val="ListParagraph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 xml:space="preserve">NPCC (CCA) </w:t>
            </w:r>
          </w:p>
          <w:p w14:paraId="36A05958" w14:textId="77777777" w:rsidR="00B3568B" w:rsidRPr="00EC3CA8" w:rsidRDefault="00B3568B" w:rsidP="00B3568B">
            <w:pPr>
              <w:pStyle w:val="Heading2"/>
              <w:rPr>
                <w:sz w:val="20"/>
                <w:szCs w:val="20"/>
              </w:rPr>
            </w:pPr>
          </w:p>
          <w:p w14:paraId="40905F1C" w14:textId="77777777" w:rsidR="00B3568B" w:rsidRPr="00EC3CA8" w:rsidRDefault="00B3568B" w:rsidP="00B3568B">
            <w:pPr>
              <w:pStyle w:val="Heading2"/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>Singapore Polytechnic</w:t>
            </w:r>
          </w:p>
          <w:p w14:paraId="7D9D7C5A" w14:textId="77777777" w:rsidR="00B3568B" w:rsidRPr="00EC3CA8" w:rsidRDefault="00B3568B" w:rsidP="00B3568B">
            <w:pPr>
              <w:pStyle w:val="Location"/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>Singapore</w:t>
            </w:r>
          </w:p>
          <w:p w14:paraId="68A97967" w14:textId="77777777" w:rsidR="00F12D16" w:rsidRDefault="00B3568B" w:rsidP="00B3568B">
            <w:pPr>
              <w:pStyle w:val="ListParagraph"/>
              <w:rPr>
                <w:sz w:val="20"/>
                <w:szCs w:val="20"/>
              </w:rPr>
            </w:pPr>
            <w:r w:rsidRPr="00EC3CA8">
              <w:rPr>
                <w:sz w:val="20"/>
                <w:szCs w:val="20"/>
              </w:rPr>
              <w:t>Diploma in Computer Engineering from 2017-2020.</w:t>
            </w:r>
          </w:p>
          <w:p w14:paraId="7CE795D9" w14:textId="77777777" w:rsidR="00F12D16" w:rsidRDefault="00F12D16" w:rsidP="00F12D16">
            <w:pPr>
              <w:rPr>
                <w:sz w:val="20"/>
                <w:szCs w:val="20"/>
              </w:rPr>
            </w:pPr>
          </w:p>
          <w:p w14:paraId="1DB877F7" w14:textId="1D01D05B" w:rsidR="00B3568B" w:rsidRDefault="00B3568B" w:rsidP="00F12D16">
            <w:pPr>
              <w:rPr>
                <w:sz w:val="20"/>
                <w:szCs w:val="20"/>
              </w:rPr>
            </w:pPr>
            <w:r w:rsidRPr="00F12D16">
              <w:rPr>
                <w:sz w:val="20"/>
                <w:szCs w:val="20"/>
              </w:rPr>
              <w:t xml:space="preserve"> </w:t>
            </w:r>
            <w:r w:rsidR="00F12D16">
              <w:rPr>
                <w:sz w:val="20"/>
                <w:szCs w:val="20"/>
              </w:rPr>
              <w:t xml:space="preserve">      University of London</w:t>
            </w:r>
          </w:p>
          <w:p w14:paraId="7871003A" w14:textId="79E7AA99" w:rsidR="00F12D16" w:rsidRPr="00F12D16" w:rsidRDefault="00F12D16" w:rsidP="00F12D16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>
              <w:rPr>
                <w:i/>
                <w:iCs/>
                <w:sz w:val="20"/>
                <w:szCs w:val="20"/>
              </w:rPr>
              <w:t>SIM GE, Singapore</w:t>
            </w:r>
          </w:p>
          <w:p w14:paraId="2DF67374" w14:textId="2316922D" w:rsidR="00F12D16" w:rsidRDefault="00F12D16" w:rsidP="00F12D16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F12D16">
              <w:rPr>
                <w:sz w:val="20"/>
                <w:szCs w:val="20"/>
              </w:rPr>
              <w:t>Bachelor of Science (Honours) in Data Science and Business Analytics</w:t>
            </w:r>
            <w:r>
              <w:rPr>
                <w:sz w:val="20"/>
                <w:szCs w:val="20"/>
              </w:rPr>
              <w:t>. (2023-2026)</w:t>
            </w:r>
          </w:p>
          <w:p w14:paraId="1D247406" w14:textId="77777777" w:rsidR="00E44E6A" w:rsidRDefault="00E44E6A" w:rsidP="00E44E6A">
            <w:pPr>
              <w:rPr>
                <w:sz w:val="20"/>
                <w:szCs w:val="20"/>
              </w:rPr>
            </w:pPr>
          </w:p>
          <w:p w14:paraId="6165DAFD" w14:textId="77777777" w:rsidR="00B3568B" w:rsidRDefault="00E44E6A" w:rsidP="00B356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E44E6A">
              <w:rPr>
                <w:sz w:val="20"/>
                <w:szCs w:val="20"/>
              </w:rPr>
              <w:t>5-Day AI Agents Intensive Course with Google</w:t>
            </w:r>
          </w:p>
          <w:p w14:paraId="0C8B6B82" w14:textId="77777777" w:rsidR="00E44E6A" w:rsidRDefault="00E44E6A" w:rsidP="00B3568B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>
              <w:rPr>
                <w:i/>
                <w:iCs/>
                <w:sz w:val="20"/>
                <w:szCs w:val="20"/>
              </w:rPr>
              <w:t>Kaggle &amp; Google</w:t>
            </w:r>
          </w:p>
          <w:p w14:paraId="38353429" w14:textId="46A53DFA" w:rsidR="00E44E6A" w:rsidRPr="00E44E6A" w:rsidRDefault="00E44E6A" w:rsidP="00E44E6A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E44E6A">
              <w:rPr>
                <w:sz w:val="20"/>
                <w:szCs w:val="20"/>
              </w:rPr>
              <w:t xml:space="preserve">Completed the 5-Day AI Agents Intensive Course 2025. </w:t>
            </w:r>
            <w:r>
              <w:rPr>
                <w:sz w:val="20"/>
                <w:szCs w:val="20"/>
              </w:rPr>
              <w:t>I</w:t>
            </w:r>
            <w:r w:rsidRPr="00E44E6A">
              <w:rPr>
                <w:sz w:val="20"/>
                <w:szCs w:val="20"/>
              </w:rPr>
              <w:t xml:space="preserve"> attended daily seminars, studied white papers, completed daily assignments, and created a capstone project about AI agents</w:t>
            </w:r>
          </w:p>
        </w:tc>
        <w:tc>
          <w:tcPr>
            <w:tcW w:w="2155" w:type="dxa"/>
          </w:tcPr>
          <w:p w14:paraId="6C1ECB47" w14:textId="77777777" w:rsidR="00B3568B" w:rsidRPr="00EC3CA8" w:rsidRDefault="00B3568B" w:rsidP="00B3568B">
            <w:pPr>
              <w:pStyle w:val="Dates"/>
              <w:rPr>
                <w:sz w:val="20"/>
                <w:szCs w:val="20"/>
              </w:rPr>
            </w:pPr>
          </w:p>
        </w:tc>
      </w:tr>
    </w:tbl>
    <w:p w14:paraId="4F10D5B4" w14:textId="436C2590" w:rsidR="00033380" w:rsidRPr="00EC3CA8" w:rsidRDefault="008B15D0" w:rsidP="00033380">
      <w:pPr>
        <w:pStyle w:val="Heading1"/>
        <w:rPr>
          <w:b/>
          <w:bCs/>
          <w:sz w:val="20"/>
          <w:szCs w:val="20"/>
        </w:rPr>
      </w:pPr>
      <w:r w:rsidRPr="00EC3CA8">
        <w:rPr>
          <w:b/>
          <w:bCs/>
          <w:sz w:val="20"/>
          <w:szCs w:val="20"/>
        </w:rPr>
        <w:t>Academics</w:t>
      </w:r>
    </w:p>
    <w:p w14:paraId="53E3380D" w14:textId="77777777" w:rsidR="00033380" w:rsidRPr="00EC3CA8" w:rsidRDefault="00000000" w:rsidP="00033380">
      <w:pPr>
        <w:pStyle w:val="Heading2"/>
        <w:rPr>
          <w:sz w:val="20"/>
          <w:szCs w:val="20"/>
        </w:rPr>
      </w:pPr>
      <w:sdt>
        <w:sdtPr>
          <w:rPr>
            <w:sz w:val="20"/>
            <w:szCs w:val="20"/>
          </w:rPr>
          <w:alias w:val="Languages:"/>
          <w:tag w:val="Languages:"/>
          <w:id w:val="1517655715"/>
          <w:placeholder>
            <w:docPart w:val="75FE32B7404B4C1FAE5BA2E66D607A2F"/>
          </w:placeholder>
          <w:temporary/>
          <w:showingPlcHdr/>
          <w15:appearance w15:val="hidden"/>
        </w:sdtPr>
        <w:sdtContent>
          <w:r w:rsidR="00033380" w:rsidRPr="00EC3CA8">
            <w:rPr>
              <w:sz w:val="20"/>
              <w:szCs w:val="20"/>
            </w:rPr>
            <w:t>Languages</w:t>
          </w:r>
        </w:sdtContent>
      </w:sdt>
    </w:p>
    <w:p w14:paraId="7E06716C" w14:textId="2741C994" w:rsidR="002343F3" w:rsidRPr="00EC3CA8" w:rsidRDefault="002343F3" w:rsidP="002343F3">
      <w:pPr>
        <w:pStyle w:val="ListParagraph"/>
        <w:rPr>
          <w:sz w:val="20"/>
          <w:szCs w:val="20"/>
        </w:rPr>
      </w:pPr>
      <w:r w:rsidRPr="00EC3CA8">
        <w:rPr>
          <w:sz w:val="20"/>
          <w:szCs w:val="20"/>
        </w:rPr>
        <w:t xml:space="preserve">Higher Mother </w:t>
      </w:r>
      <w:r w:rsidR="00E16F8C" w:rsidRPr="00EC3CA8">
        <w:rPr>
          <w:sz w:val="20"/>
          <w:szCs w:val="20"/>
        </w:rPr>
        <w:t>Tongue (</w:t>
      </w:r>
      <w:r w:rsidRPr="00EC3CA8">
        <w:rPr>
          <w:sz w:val="20"/>
          <w:szCs w:val="20"/>
        </w:rPr>
        <w:t>Tamil)</w:t>
      </w:r>
    </w:p>
    <w:p w14:paraId="5DE02BCF" w14:textId="018210DD" w:rsidR="002343F3" w:rsidRPr="00EC3CA8" w:rsidRDefault="002343F3" w:rsidP="002343F3">
      <w:pPr>
        <w:pStyle w:val="ListParagraph"/>
        <w:rPr>
          <w:sz w:val="20"/>
          <w:szCs w:val="20"/>
        </w:rPr>
      </w:pPr>
      <w:r w:rsidRPr="00EC3CA8">
        <w:rPr>
          <w:sz w:val="20"/>
          <w:szCs w:val="20"/>
        </w:rPr>
        <w:t>English</w:t>
      </w:r>
    </w:p>
    <w:p w14:paraId="7559A991" w14:textId="77777777" w:rsidR="009A3EF2" w:rsidRDefault="002343F3" w:rsidP="00B37385">
      <w:pPr>
        <w:pStyle w:val="Heading2"/>
        <w:ind w:left="0"/>
        <w:rPr>
          <w:sz w:val="20"/>
          <w:szCs w:val="20"/>
        </w:rPr>
      </w:pPr>
      <w:r w:rsidRPr="00EC3CA8">
        <w:rPr>
          <w:sz w:val="20"/>
          <w:szCs w:val="20"/>
        </w:rPr>
        <w:t xml:space="preserve">      </w:t>
      </w:r>
    </w:p>
    <w:p w14:paraId="05C097B0" w14:textId="4BA9B005" w:rsidR="00033380" w:rsidRPr="00EC3CA8" w:rsidRDefault="006C45A6" w:rsidP="00B37385">
      <w:pPr>
        <w:pStyle w:val="Heading2"/>
        <w:ind w:left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</w:t>
      </w:r>
      <w:r w:rsidR="002343F3" w:rsidRPr="00EC3CA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oftware:"/>
          <w:tag w:val="Software:"/>
          <w:id w:val="-169031688"/>
          <w:placeholder>
            <w:docPart w:val="FB35F9E06CDC43CABD7E187658B94153"/>
          </w:placeholder>
          <w:temporary/>
          <w:showingPlcHdr/>
          <w15:appearance w15:val="hidden"/>
        </w:sdtPr>
        <w:sdtContent>
          <w:r w:rsidR="00033380" w:rsidRPr="00EC3CA8">
            <w:rPr>
              <w:sz w:val="20"/>
              <w:szCs w:val="20"/>
            </w:rPr>
            <w:t>Software</w:t>
          </w:r>
        </w:sdtContent>
      </w:sdt>
    </w:p>
    <w:p w14:paraId="4887F801" w14:textId="5B651156" w:rsidR="00033380" w:rsidRPr="00700907" w:rsidRDefault="004F2F57" w:rsidP="00700907">
      <w:pPr>
        <w:pStyle w:val="ListParagraph"/>
        <w:rPr>
          <w:sz w:val="20"/>
          <w:szCs w:val="20"/>
          <w:lang w:val="en-SG"/>
        </w:rPr>
      </w:pPr>
      <w:r w:rsidRPr="00EC3CA8">
        <w:rPr>
          <w:sz w:val="20"/>
          <w:szCs w:val="20"/>
        </w:rPr>
        <w:t>Familiar with:</w:t>
      </w:r>
      <w:r w:rsidR="00C33EDC" w:rsidRPr="00EC3CA8">
        <w:rPr>
          <w:sz w:val="20"/>
          <w:szCs w:val="20"/>
        </w:rPr>
        <w:t xml:space="preserve"> Android Studio</w:t>
      </w:r>
      <w:r w:rsidR="004957A6" w:rsidRPr="00EC3CA8">
        <w:rPr>
          <w:sz w:val="20"/>
          <w:szCs w:val="20"/>
        </w:rPr>
        <w:t>,</w:t>
      </w:r>
      <w:r w:rsidR="00C33EDC" w:rsidRPr="00EC3CA8">
        <w:rPr>
          <w:sz w:val="20"/>
          <w:szCs w:val="20"/>
        </w:rPr>
        <w:t xml:space="preserve"> </w:t>
      </w:r>
      <w:r w:rsidR="007366FF" w:rsidRPr="00EC3CA8">
        <w:rPr>
          <w:sz w:val="20"/>
          <w:szCs w:val="20"/>
        </w:rPr>
        <w:t>NetBeans</w:t>
      </w:r>
      <w:r w:rsidR="00750B95" w:rsidRPr="00EC3CA8">
        <w:rPr>
          <w:sz w:val="20"/>
          <w:szCs w:val="20"/>
        </w:rPr>
        <w:t>®</w:t>
      </w:r>
      <w:r w:rsidR="0029412C" w:rsidRPr="00EC3CA8">
        <w:rPr>
          <w:sz w:val="20"/>
          <w:szCs w:val="20"/>
        </w:rPr>
        <w:t xml:space="preserve"> for website designing</w:t>
      </w:r>
      <w:r w:rsidR="004957A6" w:rsidRPr="00EC3CA8">
        <w:rPr>
          <w:sz w:val="20"/>
          <w:szCs w:val="20"/>
        </w:rPr>
        <w:t>, Python</w:t>
      </w:r>
      <w:r w:rsidR="00700907">
        <w:rPr>
          <w:sz w:val="20"/>
          <w:szCs w:val="20"/>
        </w:rPr>
        <w:t xml:space="preserve">, SQL, </w:t>
      </w:r>
      <w:r w:rsidR="00700907" w:rsidRPr="00700907">
        <w:rPr>
          <w:sz w:val="20"/>
          <w:szCs w:val="20"/>
          <w:lang w:val="en-SG"/>
        </w:rPr>
        <w:t>Tableau, Power BI</w:t>
      </w:r>
    </w:p>
    <w:p w14:paraId="7C2D6AF6" w14:textId="2D15E5B8" w:rsidR="007A3F4F" w:rsidRDefault="004F2F57" w:rsidP="001F3780">
      <w:pPr>
        <w:pStyle w:val="ListParagraph"/>
        <w:rPr>
          <w:sz w:val="20"/>
          <w:szCs w:val="20"/>
        </w:rPr>
      </w:pPr>
      <w:r w:rsidRPr="00EC3CA8">
        <w:rPr>
          <w:sz w:val="20"/>
          <w:szCs w:val="20"/>
        </w:rPr>
        <w:t>Familiar with Tibco Spotfire for Data Analytics</w:t>
      </w:r>
      <w:r w:rsidR="00E42BAF">
        <w:rPr>
          <w:sz w:val="20"/>
          <w:szCs w:val="20"/>
        </w:rPr>
        <w:t xml:space="preserve"> and Data Wrangling</w:t>
      </w:r>
    </w:p>
    <w:p w14:paraId="3C1A85A2" w14:textId="1BEF8408" w:rsidR="001E3D8E" w:rsidRPr="005105D3" w:rsidRDefault="001E3D8E" w:rsidP="001F3780">
      <w:pPr>
        <w:pStyle w:val="ListParagraph"/>
        <w:rPr>
          <w:rFonts w:cstheme="minorHAnsi"/>
          <w:sz w:val="20"/>
          <w:szCs w:val="20"/>
        </w:rPr>
      </w:pPr>
      <w:r w:rsidRPr="001E3D8E">
        <w:rPr>
          <w:rFonts w:cstheme="minorHAnsi"/>
          <w:sz w:val="20"/>
          <w:szCs w:val="20"/>
          <w:shd w:val="clear" w:color="auto" w:fill="FFFFFF"/>
        </w:rPr>
        <w:t>Knowledge of Hadoop ecosystem and different frameworks inside it – HDFS, YARN, MapReduce</w:t>
      </w:r>
      <w:r>
        <w:rPr>
          <w:rFonts w:cstheme="minorHAnsi"/>
          <w:sz w:val="20"/>
          <w:szCs w:val="20"/>
          <w:shd w:val="clear" w:color="auto" w:fill="FFFFFF"/>
        </w:rPr>
        <w:t>, Hive</w:t>
      </w:r>
      <w:r w:rsidR="00931033">
        <w:rPr>
          <w:rFonts w:cstheme="minorHAnsi"/>
          <w:sz w:val="20"/>
          <w:szCs w:val="20"/>
          <w:shd w:val="clear" w:color="auto" w:fill="FFFFFF"/>
        </w:rPr>
        <w:t>, HBase</w:t>
      </w:r>
      <w:r w:rsidR="005105D3">
        <w:rPr>
          <w:rFonts w:cstheme="minorHAnsi"/>
          <w:sz w:val="20"/>
          <w:szCs w:val="20"/>
          <w:shd w:val="clear" w:color="auto" w:fill="FFFFFF"/>
        </w:rPr>
        <w:t>.</w:t>
      </w:r>
    </w:p>
    <w:p w14:paraId="52238DA6" w14:textId="05940884" w:rsidR="00B001A9" w:rsidRPr="00B001A9" w:rsidRDefault="005105D3" w:rsidP="00B001A9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  <w:shd w:val="clear" w:color="auto" w:fill="FFFFFF"/>
        </w:rPr>
        <w:t>Familiar with SQL based technologies (MYSQL)</w:t>
      </w:r>
    </w:p>
    <w:p w14:paraId="409B1C44" w14:textId="1B1772DE" w:rsidR="005105D3" w:rsidRDefault="005105D3" w:rsidP="001F3780">
      <w:pPr>
        <w:pStyle w:val="ListParagraph"/>
        <w:rPr>
          <w:rFonts w:cstheme="minorHAnsi"/>
          <w:sz w:val="20"/>
          <w:szCs w:val="20"/>
        </w:rPr>
      </w:pPr>
      <w:r w:rsidRPr="005105D3">
        <w:rPr>
          <w:rFonts w:cstheme="minorHAnsi"/>
          <w:sz w:val="20"/>
          <w:szCs w:val="20"/>
        </w:rPr>
        <w:t>Knowledge of different Operating System</w:t>
      </w:r>
      <w:r>
        <w:rPr>
          <w:rFonts w:cstheme="minorHAnsi"/>
          <w:sz w:val="20"/>
          <w:szCs w:val="20"/>
        </w:rPr>
        <w:t xml:space="preserve"> – Linux, Windows OS</w:t>
      </w:r>
    </w:p>
    <w:p w14:paraId="6D9E69FD" w14:textId="6B693B6A" w:rsidR="00B001A9" w:rsidRDefault="00B001A9" w:rsidP="001F3780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Knowledgeable about import and export of data via HDFS.</w:t>
      </w:r>
    </w:p>
    <w:p w14:paraId="3F19328A" w14:textId="14CCFC20" w:rsidR="00B001A9" w:rsidRPr="001E3D8E" w:rsidRDefault="00B001A9" w:rsidP="001F3780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Familiar with the integration of Hive/Sqoop and HDFS.</w:t>
      </w:r>
    </w:p>
    <w:p w14:paraId="234219A1" w14:textId="77777777" w:rsidR="00033380" w:rsidRPr="00EC3CA8" w:rsidRDefault="00000000" w:rsidP="00033380">
      <w:pPr>
        <w:pStyle w:val="Heading1"/>
        <w:rPr>
          <w:sz w:val="20"/>
          <w:szCs w:val="20"/>
        </w:rPr>
      </w:pPr>
      <w:sdt>
        <w:sdtPr>
          <w:rPr>
            <w:sz w:val="20"/>
            <w:szCs w:val="20"/>
          </w:rPr>
          <w:alias w:val="Experience:"/>
          <w:tag w:val="Experience:"/>
          <w:id w:val="1922599604"/>
          <w:placeholder>
            <w:docPart w:val="B526D15F3BCB409EA94BE770A92B09DB"/>
          </w:placeholder>
          <w:temporary/>
          <w:showingPlcHdr/>
          <w15:appearance w15:val="hidden"/>
        </w:sdtPr>
        <w:sdtContent>
          <w:r w:rsidR="00033380" w:rsidRPr="00EC3CA8">
            <w:rPr>
              <w:b/>
              <w:bCs/>
              <w:sz w:val="20"/>
              <w:szCs w:val="20"/>
            </w:rPr>
            <w:t>Experience</w:t>
          </w:r>
        </w:sdtContent>
      </w:sdt>
    </w:p>
    <w:p w14:paraId="147EE66C" w14:textId="43124545" w:rsidR="0069552C" w:rsidRPr="00EC3CA8" w:rsidRDefault="0069552C" w:rsidP="008F1F40">
      <w:pPr>
        <w:ind w:left="432"/>
        <w:rPr>
          <w:sz w:val="20"/>
          <w:szCs w:val="20"/>
        </w:rPr>
      </w:pPr>
    </w:p>
    <w:p w14:paraId="2EF84A39" w14:textId="3CE91B70" w:rsidR="008F1F40" w:rsidRPr="00EC3CA8" w:rsidRDefault="008F1F40" w:rsidP="008F1F40">
      <w:pPr>
        <w:ind w:left="432"/>
        <w:rPr>
          <w:b/>
          <w:sz w:val="20"/>
          <w:szCs w:val="20"/>
        </w:rPr>
      </w:pPr>
      <w:r w:rsidRPr="00EC3CA8">
        <w:rPr>
          <w:b/>
          <w:sz w:val="20"/>
          <w:szCs w:val="20"/>
        </w:rPr>
        <w:t>Part Time for an IT company</w:t>
      </w:r>
    </w:p>
    <w:p w14:paraId="74449BEC" w14:textId="794CE0F1" w:rsidR="008F1F40" w:rsidRPr="00EC3CA8" w:rsidRDefault="008F1F40" w:rsidP="008F1F40">
      <w:pPr>
        <w:ind w:left="432"/>
        <w:rPr>
          <w:i/>
          <w:sz w:val="20"/>
          <w:szCs w:val="20"/>
        </w:rPr>
      </w:pPr>
      <w:r w:rsidRPr="00EC3CA8">
        <w:rPr>
          <w:i/>
          <w:sz w:val="20"/>
          <w:szCs w:val="20"/>
        </w:rPr>
        <w:t xml:space="preserve">IndSing Soft, </w:t>
      </w:r>
    </w:p>
    <w:p w14:paraId="5DA5E0A3" w14:textId="1C370061" w:rsidR="00E66F72" w:rsidRPr="00EC3CA8" w:rsidRDefault="008F1F40" w:rsidP="008F1F40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EC3CA8">
        <w:rPr>
          <w:sz w:val="20"/>
          <w:szCs w:val="20"/>
        </w:rPr>
        <w:t>Bug Testing for a</w:t>
      </w:r>
      <w:r w:rsidR="00742968" w:rsidRPr="00EC3CA8">
        <w:rPr>
          <w:sz w:val="20"/>
          <w:szCs w:val="20"/>
        </w:rPr>
        <w:t xml:space="preserve"> few</w:t>
      </w:r>
      <w:r w:rsidRPr="00EC3CA8">
        <w:rPr>
          <w:sz w:val="20"/>
          <w:szCs w:val="20"/>
        </w:rPr>
        <w:t xml:space="preserve"> month</w:t>
      </w:r>
      <w:r w:rsidR="00742968" w:rsidRPr="00EC3CA8">
        <w:rPr>
          <w:sz w:val="20"/>
          <w:szCs w:val="20"/>
        </w:rPr>
        <w:t>s</w:t>
      </w:r>
      <w:r w:rsidRPr="00EC3CA8">
        <w:rPr>
          <w:sz w:val="20"/>
          <w:szCs w:val="20"/>
        </w:rPr>
        <w:t xml:space="preserve"> for a new project of theirs</w:t>
      </w:r>
      <w:r w:rsidR="00EB7CDC">
        <w:rPr>
          <w:sz w:val="20"/>
          <w:szCs w:val="20"/>
        </w:rPr>
        <w:t xml:space="preserve"> during polytechnic holidays. </w:t>
      </w:r>
    </w:p>
    <w:p w14:paraId="155E6854" w14:textId="121CB1AC" w:rsidR="008F1F40" w:rsidRPr="00EC3CA8" w:rsidRDefault="00E66F72" w:rsidP="008F1F40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EC3CA8">
        <w:rPr>
          <w:sz w:val="20"/>
          <w:szCs w:val="20"/>
        </w:rPr>
        <w:t xml:space="preserve">Documentation </w:t>
      </w:r>
      <w:r w:rsidR="00BC7F02" w:rsidRPr="00EC3CA8">
        <w:rPr>
          <w:sz w:val="20"/>
          <w:szCs w:val="20"/>
        </w:rPr>
        <w:t>work and attended</w:t>
      </w:r>
      <w:r w:rsidRPr="00EC3CA8">
        <w:rPr>
          <w:sz w:val="20"/>
          <w:szCs w:val="20"/>
        </w:rPr>
        <w:t xml:space="preserve"> project proposals meeting</w:t>
      </w:r>
      <w:r w:rsidR="00EE6AEF" w:rsidRPr="00EC3CA8">
        <w:rPr>
          <w:sz w:val="20"/>
          <w:szCs w:val="20"/>
        </w:rPr>
        <w:t>s</w:t>
      </w:r>
    </w:p>
    <w:p w14:paraId="35B98311" w14:textId="78CB2ADE" w:rsidR="007F720A" w:rsidRDefault="00182091" w:rsidP="00AA1ACB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EC3CA8">
        <w:rPr>
          <w:sz w:val="20"/>
          <w:szCs w:val="20"/>
        </w:rPr>
        <w:t>Exposure to different company presentations for project pitching.</w:t>
      </w:r>
    </w:p>
    <w:p w14:paraId="60BBF415" w14:textId="77777777" w:rsidR="00D71D7C" w:rsidRDefault="00D71D7C" w:rsidP="00D71D7C">
      <w:pPr>
        <w:rPr>
          <w:sz w:val="20"/>
          <w:szCs w:val="20"/>
        </w:rPr>
      </w:pPr>
    </w:p>
    <w:p w14:paraId="79A5FBB5" w14:textId="19B8BC5F" w:rsidR="00D71D7C" w:rsidRDefault="00D71D7C" w:rsidP="00D71D7C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D71D7C">
        <w:rPr>
          <w:b/>
          <w:bCs/>
          <w:sz w:val="20"/>
          <w:szCs w:val="20"/>
        </w:rPr>
        <w:t>Temporary</w:t>
      </w:r>
    </w:p>
    <w:p w14:paraId="509FD8CA" w14:textId="093C3A42" w:rsidR="00D71D7C" w:rsidRDefault="00D71D7C" w:rsidP="00D71D7C">
      <w:pPr>
        <w:rPr>
          <w:sz w:val="20"/>
          <w:szCs w:val="20"/>
        </w:rPr>
      </w:pPr>
      <w:r>
        <w:rPr>
          <w:sz w:val="20"/>
          <w:szCs w:val="20"/>
        </w:rPr>
        <w:t xml:space="preserve">       Khoo Teck Puat Hospital</w:t>
      </w:r>
    </w:p>
    <w:p w14:paraId="48183AA5" w14:textId="7EE924A6" w:rsidR="00D71D7C" w:rsidRDefault="00D71D7C" w:rsidP="00D71D7C">
      <w:pPr>
        <w:pStyle w:val="ListParagraph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 xml:space="preserve">Medical Records Office temporary position from Feb 2023 – July 2023 before starting university after NS. </w:t>
      </w:r>
    </w:p>
    <w:p w14:paraId="7D756492" w14:textId="79148313" w:rsidR="00D71D7C" w:rsidRPr="00D71D7C" w:rsidRDefault="00D71D7C" w:rsidP="00D71D7C">
      <w:pPr>
        <w:pStyle w:val="ListParagraph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Handling paperwork and general office dutie</w:t>
      </w:r>
      <w:r w:rsidR="00B16D34">
        <w:rPr>
          <w:sz w:val="20"/>
          <w:szCs w:val="20"/>
        </w:rPr>
        <w:t>s</w:t>
      </w:r>
      <w:r w:rsidR="00EB7CDC">
        <w:rPr>
          <w:sz w:val="20"/>
          <w:szCs w:val="20"/>
        </w:rPr>
        <w:t xml:space="preserve">. The </w:t>
      </w:r>
      <w:r w:rsidR="00327ACF">
        <w:rPr>
          <w:sz w:val="20"/>
          <w:szCs w:val="20"/>
        </w:rPr>
        <w:t xml:space="preserve">office duties included handling sensitive patient information and assisting the hospital with patient appointments by supplying them with the patient casenotes. </w:t>
      </w:r>
    </w:p>
    <w:p w14:paraId="25388AC0" w14:textId="05C3179D" w:rsidR="00AC6B49" w:rsidRPr="00EC3CA8" w:rsidRDefault="00AC6B49" w:rsidP="00AC6B49">
      <w:pPr>
        <w:pStyle w:val="ListParagraph"/>
        <w:numPr>
          <w:ilvl w:val="0"/>
          <w:numId w:val="0"/>
        </w:numPr>
        <w:ind w:left="1152"/>
        <w:rPr>
          <w:sz w:val="20"/>
          <w:szCs w:val="20"/>
        </w:rPr>
      </w:pPr>
    </w:p>
    <w:sectPr w:rsidR="00AC6B49" w:rsidRPr="00EC3CA8" w:rsidSect="00165BAF"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9FF3" w14:textId="77777777" w:rsidR="00800DFD" w:rsidRDefault="00800DFD" w:rsidP="00580C51">
      <w:pPr>
        <w:spacing w:before="0" w:after="0" w:line="240" w:lineRule="auto"/>
      </w:pPr>
      <w:r>
        <w:separator/>
      </w:r>
    </w:p>
  </w:endnote>
  <w:endnote w:type="continuationSeparator" w:id="0">
    <w:p w14:paraId="1A23EB18" w14:textId="77777777" w:rsidR="00800DFD" w:rsidRDefault="00800DFD" w:rsidP="00580C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B90E" w14:textId="77777777" w:rsidR="00800DFD" w:rsidRDefault="00800DFD" w:rsidP="00580C51">
      <w:pPr>
        <w:spacing w:before="0" w:after="0" w:line="240" w:lineRule="auto"/>
      </w:pPr>
      <w:r>
        <w:separator/>
      </w:r>
    </w:p>
  </w:footnote>
  <w:footnote w:type="continuationSeparator" w:id="0">
    <w:p w14:paraId="5C22DF25" w14:textId="77777777" w:rsidR="00800DFD" w:rsidRDefault="00800DFD" w:rsidP="00580C5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28A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C60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98AB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90D5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56EE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9A7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A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76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D48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0C7AFE"/>
    <w:multiLevelType w:val="hybridMultilevel"/>
    <w:tmpl w:val="690A076A"/>
    <w:lvl w:ilvl="0" w:tplc="4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07772205"/>
    <w:multiLevelType w:val="hybridMultilevel"/>
    <w:tmpl w:val="AC6C44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D5969"/>
    <w:multiLevelType w:val="hybridMultilevel"/>
    <w:tmpl w:val="B4EA0E96"/>
    <w:lvl w:ilvl="0" w:tplc="48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6" w15:restartNumberingAfterBreak="0">
    <w:nsid w:val="2A1D47D6"/>
    <w:multiLevelType w:val="hybridMultilevel"/>
    <w:tmpl w:val="1C4E25A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4130FB"/>
    <w:multiLevelType w:val="hybridMultilevel"/>
    <w:tmpl w:val="90DCAB8C"/>
    <w:lvl w:ilvl="0" w:tplc="48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9" w15:restartNumberingAfterBreak="0">
    <w:nsid w:val="4688029B"/>
    <w:multiLevelType w:val="hybridMultilevel"/>
    <w:tmpl w:val="5F70DC38"/>
    <w:lvl w:ilvl="0" w:tplc="4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49DA722F"/>
    <w:multiLevelType w:val="hybridMultilevel"/>
    <w:tmpl w:val="A240217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952D9C"/>
    <w:multiLevelType w:val="hybridMultilevel"/>
    <w:tmpl w:val="D1C04B4E"/>
    <w:lvl w:ilvl="0" w:tplc="48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2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C77BF"/>
    <w:multiLevelType w:val="hybridMultilevel"/>
    <w:tmpl w:val="5532DF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44533"/>
    <w:multiLevelType w:val="hybridMultilevel"/>
    <w:tmpl w:val="08B8C698"/>
    <w:lvl w:ilvl="0" w:tplc="4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65D44BDA"/>
    <w:multiLevelType w:val="hybridMultilevel"/>
    <w:tmpl w:val="4E3EF9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7" w15:restartNumberingAfterBreak="0">
    <w:nsid w:val="679044A9"/>
    <w:multiLevelType w:val="hybridMultilevel"/>
    <w:tmpl w:val="82A45B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6D7C7F"/>
    <w:multiLevelType w:val="hybridMultilevel"/>
    <w:tmpl w:val="CE46C84E"/>
    <w:lvl w:ilvl="0" w:tplc="48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9" w15:restartNumberingAfterBreak="0">
    <w:nsid w:val="70B17C23"/>
    <w:multiLevelType w:val="hybridMultilevel"/>
    <w:tmpl w:val="16F63EB2"/>
    <w:lvl w:ilvl="0" w:tplc="48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0" w15:restartNumberingAfterBreak="0">
    <w:nsid w:val="71644ABF"/>
    <w:multiLevelType w:val="hybridMultilevel"/>
    <w:tmpl w:val="B1FA5C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E7688"/>
    <w:multiLevelType w:val="hybridMultilevel"/>
    <w:tmpl w:val="FEACB7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782733DE"/>
    <w:multiLevelType w:val="hybridMultilevel"/>
    <w:tmpl w:val="289A00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42692"/>
    <w:multiLevelType w:val="hybridMultilevel"/>
    <w:tmpl w:val="E8FEE68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270546657">
    <w:abstractNumId w:val="32"/>
  </w:num>
  <w:num w:numId="2" w16cid:durableId="642740461">
    <w:abstractNumId w:val="17"/>
  </w:num>
  <w:num w:numId="3" w16cid:durableId="799954337">
    <w:abstractNumId w:val="11"/>
  </w:num>
  <w:num w:numId="4" w16cid:durableId="1919442375">
    <w:abstractNumId w:val="13"/>
  </w:num>
  <w:num w:numId="5" w16cid:durableId="1760636529">
    <w:abstractNumId w:val="14"/>
  </w:num>
  <w:num w:numId="6" w16cid:durableId="1580362276">
    <w:abstractNumId w:val="26"/>
  </w:num>
  <w:num w:numId="7" w16cid:durableId="235941874">
    <w:abstractNumId w:val="22"/>
  </w:num>
  <w:num w:numId="8" w16cid:durableId="1940410901">
    <w:abstractNumId w:val="9"/>
  </w:num>
  <w:num w:numId="9" w16cid:durableId="1435974367">
    <w:abstractNumId w:val="7"/>
  </w:num>
  <w:num w:numId="10" w16cid:durableId="1010253502">
    <w:abstractNumId w:val="6"/>
  </w:num>
  <w:num w:numId="11" w16cid:durableId="982150571">
    <w:abstractNumId w:val="5"/>
  </w:num>
  <w:num w:numId="12" w16cid:durableId="2079131653">
    <w:abstractNumId w:val="4"/>
  </w:num>
  <w:num w:numId="13" w16cid:durableId="1473136357">
    <w:abstractNumId w:val="8"/>
  </w:num>
  <w:num w:numId="14" w16cid:durableId="1764452614">
    <w:abstractNumId w:val="3"/>
  </w:num>
  <w:num w:numId="15" w16cid:durableId="1331985036">
    <w:abstractNumId w:val="2"/>
  </w:num>
  <w:num w:numId="16" w16cid:durableId="558905498">
    <w:abstractNumId w:val="1"/>
  </w:num>
  <w:num w:numId="17" w16cid:durableId="929580836">
    <w:abstractNumId w:val="0"/>
  </w:num>
  <w:num w:numId="18" w16cid:durableId="843980198">
    <w:abstractNumId w:val="34"/>
  </w:num>
  <w:num w:numId="19" w16cid:durableId="993724512">
    <w:abstractNumId w:val="35"/>
  </w:num>
  <w:num w:numId="20" w16cid:durableId="70933108">
    <w:abstractNumId w:val="27"/>
  </w:num>
  <w:num w:numId="21" w16cid:durableId="592012373">
    <w:abstractNumId w:val="20"/>
  </w:num>
  <w:num w:numId="22" w16cid:durableId="1147209478">
    <w:abstractNumId w:val="10"/>
  </w:num>
  <w:num w:numId="23" w16cid:durableId="1257713418">
    <w:abstractNumId w:val="23"/>
  </w:num>
  <w:num w:numId="24" w16cid:durableId="1114249989">
    <w:abstractNumId w:val="18"/>
  </w:num>
  <w:num w:numId="25" w16cid:durableId="2023310897">
    <w:abstractNumId w:val="12"/>
  </w:num>
  <w:num w:numId="26" w16cid:durableId="1595744217">
    <w:abstractNumId w:val="33"/>
  </w:num>
  <w:num w:numId="27" w16cid:durableId="1085341736">
    <w:abstractNumId w:val="24"/>
  </w:num>
  <w:num w:numId="28" w16cid:durableId="2031174179">
    <w:abstractNumId w:val="30"/>
  </w:num>
  <w:num w:numId="29" w16cid:durableId="1276521700">
    <w:abstractNumId w:val="25"/>
  </w:num>
  <w:num w:numId="30" w16cid:durableId="2114669858">
    <w:abstractNumId w:val="19"/>
  </w:num>
  <w:num w:numId="31" w16cid:durableId="1774284425">
    <w:abstractNumId w:val="21"/>
  </w:num>
  <w:num w:numId="32" w16cid:durableId="1749690239">
    <w:abstractNumId w:val="31"/>
  </w:num>
  <w:num w:numId="33" w16cid:durableId="345524614">
    <w:abstractNumId w:val="28"/>
  </w:num>
  <w:num w:numId="34" w16cid:durableId="771248277">
    <w:abstractNumId w:val="15"/>
  </w:num>
  <w:num w:numId="35" w16cid:durableId="116682114">
    <w:abstractNumId w:val="29"/>
  </w:num>
  <w:num w:numId="36" w16cid:durableId="4939119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7C24" w:allStyles="0" w:customStyles="0" w:latentStyles="1" w:stylesInUse="0" w:headingStyles="1" w:numberingStyles="0" w:tableStyles="0" w:directFormattingOnRuns="0" w:directFormattingOnParagraphs="0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8D"/>
    <w:rsid w:val="000022EB"/>
    <w:rsid w:val="000214BD"/>
    <w:rsid w:val="0002336B"/>
    <w:rsid w:val="000268A8"/>
    <w:rsid w:val="00033380"/>
    <w:rsid w:val="00034F0A"/>
    <w:rsid w:val="00052C13"/>
    <w:rsid w:val="0006276C"/>
    <w:rsid w:val="000701B2"/>
    <w:rsid w:val="00075E73"/>
    <w:rsid w:val="00081583"/>
    <w:rsid w:val="000824E6"/>
    <w:rsid w:val="000B0EE9"/>
    <w:rsid w:val="000E1B6E"/>
    <w:rsid w:val="000E5CA1"/>
    <w:rsid w:val="0010077D"/>
    <w:rsid w:val="00116379"/>
    <w:rsid w:val="0013567F"/>
    <w:rsid w:val="00165BAF"/>
    <w:rsid w:val="00177AA8"/>
    <w:rsid w:val="00182091"/>
    <w:rsid w:val="001A5E7A"/>
    <w:rsid w:val="001B4B27"/>
    <w:rsid w:val="001E3D8E"/>
    <w:rsid w:val="001F3780"/>
    <w:rsid w:val="002343F3"/>
    <w:rsid w:val="002472AC"/>
    <w:rsid w:val="002535D0"/>
    <w:rsid w:val="0025418C"/>
    <w:rsid w:val="00264F92"/>
    <w:rsid w:val="002911C8"/>
    <w:rsid w:val="0029412C"/>
    <w:rsid w:val="002974EF"/>
    <w:rsid w:val="002979A5"/>
    <w:rsid w:val="002A0B18"/>
    <w:rsid w:val="002B24A8"/>
    <w:rsid w:val="00300698"/>
    <w:rsid w:val="00301257"/>
    <w:rsid w:val="00302E56"/>
    <w:rsid w:val="00306C2A"/>
    <w:rsid w:val="00312A80"/>
    <w:rsid w:val="00323AAA"/>
    <w:rsid w:val="00327ACF"/>
    <w:rsid w:val="00361AFB"/>
    <w:rsid w:val="003626D2"/>
    <w:rsid w:val="00374E86"/>
    <w:rsid w:val="00375877"/>
    <w:rsid w:val="003D3177"/>
    <w:rsid w:val="003F5303"/>
    <w:rsid w:val="003F7F2A"/>
    <w:rsid w:val="0040600F"/>
    <w:rsid w:val="0041118B"/>
    <w:rsid w:val="00415F57"/>
    <w:rsid w:val="004176BD"/>
    <w:rsid w:val="004418BC"/>
    <w:rsid w:val="004437F2"/>
    <w:rsid w:val="004957A6"/>
    <w:rsid w:val="004A4C59"/>
    <w:rsid w:val="004D6619"/>
    <w:rsid w:val="004F2F57"/>
    <w:rsid w:val="004F7506"/>
    <w:rsid w:val="005105D3"/>
    <w:rsid w:val="00557584"/>
    <w:rsid w:val="00580C51"/>
    <w:rsid w:val="00585714"/>
    <w:rsid w:val="005C0355"/>
    <w:rsid w:val="005C5D33"/>
    <w:rsid w:val="005D3878"/>
    <w:rsid w:val="00632625"/>
    <w:rsid w:val="00634B28"/>
    <w:rsid w:val="0069552C"/>
    <w:rsid w:val="006962EF"/>
    <w:rsid w:val="006A42BA"/>
    <w:rsid w:val="006C1EAA"/>
    <w:rsid w:val="006C45A6"/>
    <w:rsid w:val="006D2277"/>
    <w:rsid w:val="006E2432"/>
    <w:rsid w:val="006F6EA9"/>
    <w:rsid w:val="007001D6"/>
    <w:rsid w:val="00700907"/>
    <w:rsid w:val="0070498D"/>
    <w:rsid w:val="00723045"/>
    <w:rsid w:val="00724108"/>
    <w:rsid w:val="007366FF"/>
    <w:rsid w:val="00742968"/>
    <w:rsid w:val="00750B95"/>
    <w:rsid w:val="00790D50"/>
    <w:rsid w:val="007A2F12"/>
    <w:rsid w:val="007A3F4F"/>
    <w:rsid w:val="007C5B9E"/>
    <w:rsid w:val="007D5AB6"/>
    <w:rsid w:val="007F2F35"/>
    <w:rsid w:val="007F720A"/>
    <w:rsid w:val="00800DFD"/>
    <w:rsid w:val="00841975"/>
    <w:rsid w:val="008639EB"/>
    <w:rsid w:val="00866CF9"/>
    <w:rsid w:val="008B15D0"/>
    <w:rsid w:val="008D1A0E"/>
    <w:rsid w:val="008E18D5"/>
    <w:rsid w:val="008F1F40"/>
    <w:rsid w:val="009016DE"/>
    <w:rsid w:val="0090731C"/>
    <w:rsid w:val="00907793"/>
    <w:rsid w:val="009077DC"/>
    <w:rsid w:val="00931033"/>
    <w:rsid w:val="00942976"/>
    <w:rsid w:val="009548CA"/>
    <w:rsid w:val="00961E3C"/>
    <w:rsid w:val="0097260F"/>
    <w:rsid w:val="00987217"/>
    <w:rsid w:val="009936D8"/>
    <w:rsid w:val="009A3EF2"/>
    <w:rsid w:val="009D688F"/>
    <w:rsid w:val="00A014D4"/>
    <w:rsid w:val="00A07D6A"/>
    <w:rsid w:val="00A84E65"/>
    <w:rsid w:val="00AA1ACB"/>
    <w:rsid w:val="00AC26FD"/>
    <w:rsid w:val="00AC6B49"/>
    <w:rsid w:val="00AF0D04"/>
    <w:rsid w:val="00AF1168"/>
    <w:rsid w:val="00B001A9"/>
    <w:rsid w:val="00B16D34"/>
    <w:rsid w:val="00B3568B"/>
    <w:rsid w:val="00B37385"/>
    <w:rsid w:val="00B54803"/>
    <w:rsid w:val="00B97A1E"/>
    <w:rsid w:val="00BA5250"/>
    <w:rsid w:val="00BA68C3"/>
    <w:rsid w:val="00BB2B3D"/>
    <w:rsid w:val="00BC249D"/>
    <w:rsid w:val="00BC7F02"/>
    <w:rsid w:val="00BE25D0"/>
    <w:rsid w:val="00C069B4"/>
    <w:rsid w:val="00C10794"/>
    <w:rsid w:val="00C302EE"/>
    <w:rsid w:val="00C33EDC"/>
    <w:rsid w:val="00C41F0B"/>
    <w:rsid w:val="00C52A03"/>
    <w:rsid w:val="00C5303E"/>
    <w:rsid w:val="00C55F0B"/>
    <w:rsid w:val="00C57C87"/>
    <w:rsid w:val="00C67712"/>
    <w:rsid w:val="00C9070B"/>
    <w:rsid w:val="00CA2D77"/>
    <w:rsid w:val="00CC700C"/>
    <w:rsid w:val="00CC7888"/>
    <w:rsid w:val="00CD22BE"/>
    <w:rsid w:val="00CD4421"/>
    <w:rsid w:val="00CE4E67"/>
    <w:rsid w:val="00D2514F"/>
    <w:rsid w:val="00D3324E"/>
    <w:rsid w:val="00D33F44"/>
    <w:rsid w:val="00D440F8"/>
    <w:rsid w:val="00D449BA"/>
    <w:rsid w:val="00D4662D"/>
    <w:rsid w:val="00D55D89"/>
    <w:rsid w:val="00D71D7C"/>
    <w:rsid w:val="00D720EA"/>
    <w:rsid w:val="00D97489"/>
    <w:rsid w:val="00DD6903"/>
    <w:rsid w:val="00DE7766"/>
    <w:rsid w:val="00E16F8C"/>
    <w:rsid w:val="00E3278D"/>
    <w:rsid w:val="00E33FCE"/>
    <w:rsid w:val="00E42BAF"/>
    <w:rsid w:val="00E44E6A"/>
    <w:rsid w:val="00E5786B"/>
    <w:rsid w:val="00E64C2A"/>
    <w:rsid w:val="00E66E69"/>
    <w:rsid w:val="00E66F72"/>
    <w:rsid w:val="00E85ACE"/>
    <w:rsid w:val="00EB0B07"/>
    <w:rsid w:val="00EB7CDC"/>
    <w:rsid w:val="00EC3CA8"/>
    <w:rsid w:val="00EE6AEF"/>
    <w:rsid w:val="00F12D16"/>
    <w:rsid w:val="00F510D1"/>
    <w:rsid w:val="00F56C02"/>
    <w:rsid w:val="00F9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0AB5"/>
  <w15:docId w15:val="{D918FE6B-CB2C-45D6-9D7F-9D46A063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4F92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uiPriority w:val="9"/>
    <w:qFormat/>
    <w:rsid w:val="000701B2"/>
    <w:pPr>
      <w:pBdr>
        <w:top w:val="single" w:sz="4" w:space="3" w:color="595959" w:themeColor="text1" w:themeTint="A6"/>
        <w:left w:val="single" w:sz="4" w:space="3" w:color="FFFFFF" w:themeColor="background1"/>
        <w:bottom w:val="single" w:sz="4" w:space="4" w:color="595959" w:themeColor="text1" w:themeTint="A6"/>
      </w:pBd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uiPriority w:val="9"/>
    <w:unhideWhenUsed/>
    <w:qFormat/>
    <w:rsid w:val="00033380"/>
    <w:pPr>
      <w:spacing w:before="80"/>
      <w:ind w:left="432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3D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3D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3D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uiPriority w:val="1"/>
    <w:qFormat/>
    <w:rsid w:val="00033380"/>
    <w:pPr>
      <w:spacing w:after="240"/>
      <w:contextualSpacing/>
    </w:pPr>
  </w:style>
  <w:style w:type="paragraph" w:customStyle="1" w:styleId="Dates">
    <w:name w:val="Dates"/>
    <w:basedOn w:val="Normal"/>
    <w:uiPriority w:val="1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iPriority w:val="1"/>
    <w:unhideWhenUsed/>
    <w:qFormat/>
    <w:rsid w:val="00300698"/>
    <w:pPr>
      <w:ind w:left="432"/>
    </w:pPr>
    <w:rPr>
      <w:i/>
    </w:rPr>
  </w:style>
  <w:style w:type="character" w:customStyle="1" w:styleId="LocationChar">
    <w:name w:val="Location Char"/>
    <w:basedOn w:val="DefaultParagraphFont"/>
    <w:link w:val="Location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033380"/>
    <w:pPr>
      <w:numPr>
        <w:numId w:val="18"/>
      </w:numPr>
      <w:spacing w:after="120"/>
      <w:ind w:left="792"/>
    </w:pPr>
  </w:style>
  <w:style w:type="character" w:styleId="PlaceholderText">
    <w:name w:val="Placeholder Text"/>
    <w:basedOn w:val="DefaultParagraphFont"/>
    <w:uiPriority w:val="99"/>
    <w:semiHidden/>
    <w:rsid w:val="00BB2B3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TableGrid">
    <w:name w:val="Table Grid"/>
    <w:basedOn w:val="TableNormal"/>
    <w:rsid w:val="00033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92"/>
    <w:rPr>
      <w:rFonts w:asciiTheme="majorHAnsi" w:eastAsiaTheme="majorEastAsia" w:hAnsiTheme="majorHAnsi" w:cstheme="majorBidi"/>
      <w:i/>
      <w:iCs/>
      <w:color w:val="365F91" w:themeColor="accent1" w:themeShade="BF"/>
      <w:spacing w:val="10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92"/>
    <w:rPr>
      <w:rFonts w:asciiTheme="majorHAnsi" w:eastAsiaTheme="majorEastAsia" w:hAnsiTheme="majorHAnsi" w:cstheme="majorBidi"/>
      <w:color w:val="365F91" w:themeColor="accent1" w:themeShade="BF"/>
      <w:spacing w:val="10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92"/>
    <w:rPr>
      <w:rFonts w:asciiTheme="majorHAnsi" w:eastAsiaTheme="majorEastAsia" w:hAnsiTheme="majorHAnsi" w:cstheme="majorBidi"/>
      <w:i/>
      <w:iCs/>
      <w:color w:val="243F60" w:themeColor="accent1" w:themeShade="7F"/>
      <w:spacing w:val="10"/>
      <w:sz w:val="16"/>
      <w:szCs w:val="1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B2B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B2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B2B3D"/>
    <w:rPr>
      <w:rFonts w:asciiTheme="minorHAnsi" w:hAnsiTheme="minorHAnsi"/>
      <w:i/>
      <w:iCs/>
      <w:color w:val="365F91" w:themeColor="accent1" w:themeShade="BF"/>
      <w:spacing w:val="10"/>
      <w:sz w:val="16"/>
      <w:szCs w:val="1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B2B3D"/>
    <w:rPr>
      <w:b/>
      <w:bCs/>
      <w:caps w:val="0"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semiHidden/>
    <w:unhideWhenUsed/>
    <w:qFormat/>
    <w:rsid w:val="00034F0A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34F0A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semiHidden/>
    <w:unhideWhenUsed/>
    <w:qFormat/>
    <w:rsid w:val="00034F0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0A"/>
    <w:rPr>
      <w:rFonts w:asciiTheme="majorHAnsi" w:eastAsiaTheme="majorEastAsia" w:hAnsiTheme="majorHAnsi" w:cstheme="majorBidi"/>
      <w:color w:val="272727" w:themeColor="text1" w:themeTint="D8"/>
      <w:spacing w:val="1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0A"/>
    <w:rPr>
      <w:rFonts w:asciiTheme="majorHAnsi" w:eastAsiaTheme="majorEastAsia" w:hAnsiTheme="majorHAnsi" w:cstheme="majorBidi"/>
      <w:i/>
      <w:iCs/>
      <w:color w:val="272727" w:themeColor="text1" w:themeTint="D8"/>
      <w:spacing w:val="10"/>
      <w:sz w:val="21"/>
      <w:szCs w:val="21"/>
    </w:rPr>
  </w:style>
  <w:style w:type="paragraph" w:styleId="NoSpacing">
    <w:name w:val="No Spacing"/>
    <w:uiPriority w:val="1"/>
    <w:semiHidden/>
    <w:unhideWhenUsed/>
    <w:qFormat/>
    <w:rsid w:val="00034F0A"/>
    <w:rPr>
      <w:rFonts w:asciiTheme="minorHAnsi" w:hAnsiTheme="minorHAnsi"/>
      <w:spacing w:val="10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34F0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34F0A"/>
    <w:rPr>
      <w:rFonts w:asciiTheme="minorHAnsi" w:hAnsiTheme="minorHAnsi"/>
      <w:i/>
      <w:iCs/>
      <w:color w:val="404040" w:themeColor="text1" w:themeTint="BF"/>
      <w:spacing w:val="10"/>
      <w:sz w:val="16"/>
      <w:szCs w:val="16"/>
    </w:rPr>
  </w:style>
  <w:style w:type="character" w:styleId="Strong">
    <w:name w:val="Strong"/>
    <w:basedOn w:val="DefaultParagraphFont"/>
    <w:semiHidden/>
    <w:unhideWhenUsed/>
    <w:qFormat/>
    <w:rsid w:val="00034F0A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34F0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semiHidden/>
    <w:rsid w:val="00034F0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34F0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34F0A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semiHidden/>
    <w:unhideWhenUsed/>
    <w:qFormat/>
    <w:rsid w:val="00034F0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3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4F0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</w:pBdr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semiHidden/>
    <w:unhideWhenUsed/>
    <w:rsid w:val="0070090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hwar\AppData\Roaming\Microsoft\Templates\Computer%20programm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A8326DE3F4CAE8EAFDCE50B8EC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B9201-54BB-4D55-AF6A-3E94C07D32C1}"/>
      </w:docPartPr>
      <w:docPartBody>
        <w:p w:rsidR="00B74779" w:rsidRDefault="008708E0">
          <w:pPr>
            <w:pStyle w:val="C79A8326DE3F4CAE8EAFDCE50B8ECC2C"/>
          </w:pPr>
          <w:r>
            <w:t>Summary</w:t>
          </w:r>
        </w:p>
      </w:docPartBody>
    </w:docPart>
    <w:docPart>
      <w:docPartPr>
        <w:name w:val="75FE32B7404B4C1FAE5BA2E66D607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20FB-BE3A-4096-9075-2CAB1D6AEE48}"/>
      </w:docPartPr>
      <w:docPartBody>
        <w:p w:rsidR="00B74779" w:rsidRDefault="008708E0">
          <w:pPr>
            <w:pStyle w:val="75FE32B7404B4C1FAE5BA2E66D607A2F"/>
          </w:pPr>
          <w:r w:rsidRPr="00116379">
            <w:t>Languages</w:t>
          </w:r>
        </w:p>
      </w:docPartBody>
    </w:docPart>
    <w:docPart>
      <w:docPartPr>
        <w:name w:val="FB35F9E06CDC43CABD7E187658B94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539A7-2722-4CCB-AC24-1BA2C9436C9D}"/>
      </w:docPartPr>
      <w:docPartBody>
        <w:p w:rsidR="00B74779" w:rsidRDefault="008708E0">
          <w:pPr>
            <w:pStyle w:val="FB35F9E06CDC43CABD7E187658B94153"/>
          </w:pPr>
          <w:r>
            <w:t>Software</w:t>
          </w:r>
        </w:p>
      </w:docPartBody>
    </w:docPart>
    <w:docPart>
      <w:docPartPr>
        <w:name w:val="B526D15F3BCB409EA94BE770A92B0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25D1F-3CAF-4196-82E8-625CC19ED53D}"/>
      </w:docPartPr>
      <w:docPartBody>
        <w:p w:rsidR="00B74779" w:rsidRDefault="008708E0">
          <w:pPr>
            <w:pStyle w:val="B526D15F3BCB409EA94BE770A92B09DB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E0"/>
    <w:rsid w:val="00007401"/>
    <w:rsid w:val="00030588"/>
    <w:rsid w:val="00106BD7"/>
    <w:rsid w:val="0016444A"/>
    <w:rsid w:val="00255D71"/>
    <w:rsid w:val="00277A81"/>
    <w:rsid w:val="002A7D37"/>
    <w:rsid w:val="002B7D34"/>
    <w:rsid w:val="00302E56"/>
    <w:rsid w:val="00443CD8"/>
    <w:rsid w:val="00527DA1"/>
    <w:rsid w:val="006759A5"/>
    <w:rsid w:val="008502A2"/>
    <w:rsid w:val="008708E0"/>
    <w:rsid w:val="008E405B"/>
    <w:rsid w:val="0097688D"/>
    <w:rsid w:val="009F2106"/>
    <w:rsid w:val="009F3E3A"/>
    <w:rsid w:val="00A60145"/>
    <w:rsid w:val="00AE3AA0"/>
    <w:rsid w:val="00B42541"/>
    <w:rsid w:val="00B42688"/>
    <w:rsid w:val="00B74779"/>
    <w:rsid w:val="00BA5250"/>
    <w:rsid w:val="00D440F8"/>
    <w:rsid w:val="00D55D89"/>
    <w:rsid w:val="00FE5798"/>
    <w:rsid w:val="00FF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9A8326DE3F4CAE8EAFDCE50B8ECC2C">
    <w:name w:val="C79A8326DE3F4CAE8EAFDCE50B8ECC2C"/>
  </w:style>
  <w:style w:type="paragraph" w:customStyle="1" w:styleId="75FE32B7404B4C1FAE5BA2E66D607A2F">
    <w:name w:val="75FE32B7404B4C1FAE5BA2E66D607A2F"/>
  </w:style>
  <w:style w:type="paragraph" w:customStyle="1" w:styleId="FB35F9E06CDC43CABD7E187658B94153">
    <w:name w:val="FB35F9E06CDC43CABD7E187658B94153"/>
  </w:style>
  <w:style w:type="paragraph" w:customStyle="1" w:styleId="B526D15F3BCB409EA94BE770A92B09DB">
    <w:name w:val="B526D15F3BCB409EA94BE770A92B09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</Template>
  <TotalTime>72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Ishwar</dc:creator>
  <cp:lastModifiedBy>Ishwar Kumar</cp:lastModifiedBy>
  <cp:revision>24</cp:revision>
  <cp:lastPrinted>2020-01-14T13:28:00Z</cp:lastPrinted>
  <dcterms:created xsi:type="dcterms:W3CDTF">2022-12-17T09:58:00Z</dcterms:created>
  <dcterms:modified xsi:type="dcterms:W3CDTF">2026-06-22T12:43:00Z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2018-04-05T04:38:24.3229633Z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0x010100AA3F7D94069FF64A86F7DFF56D60E3BE</vt:lpwstr>
  </property>
</Properties>
</file>